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80E6" w14:textId="12DE2120" w:rsidR="00413E6E" w:rsidRDefault="00413E6E">
      <w:pPr>
        <w:spacing w:after="200" w:line="276" w:lineRule="auto"/>
      </w:pPr>
    </w:p>
    <w:p w14:paraId="467CD60A" w14:textId="77777777" w:rsidR="00C65882" w:rsidRPr="00C65882" w:rsidRDefault="00C65882" w:rsidP="00C65882">
      <w:pPr>
        <w:tabs>
          <w:tab w:val="right" w:pos="9072"/>
        </w:tabs>
        <w:spacing w:line="240" w:lineRule="auto"/>
        <w:rPr>
          <w:b/>
          <w:i/>
          <w:sz w:val="20"/>
          <w:szCs w:val="20"/>
        </w:rPr>
      </w:pPr>
    </w:p>
    <w:p w14:paraId="3E2C1958" w14:textId="77777777" w:rsidR="002F4E33" w:rsidRPr="002F4E33" w:rsidRDefault="002F4E33" w:rsidP="002F4E33">
      <w:pPr>
        <w:keepNext/>
        <w:keepLines/>
        <w:tabs>
          <w:tab w:val="left" w:pos="2835"/>
        </w:tabs>
        <w:spacing w:after="0" w:line="240" w:lineRule="auto"/>
        <w:contextualSpacing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</w:p>
    <w:p w14:paraId="3CD52B65" w14:textId="77777777" w:rsidR="002F6B76" w:rsidRPr="002F4E33" w:rsidRDefault="002F6B76" w:rsidP="002F4E33">
      <w:pPr>
        <w:keepNext/>
        <w:keepLines/>
        <w:tabs>
          <w:tab w:val="left" w:pos="2835"/>
        </w:tabs>
        <w:spacing w:before="720"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Záródolgozat feladatkiírás</w:t>
      </w:r>
    </w:p>
    <w:p w14:paraId="58EEA725" w14:textId="5272A4CF" w:rsidR="002F6B76" w:rsidRPr="002F4E33" w:rsidRDefault="002F6B76" w:rsidP="002F4E33">
      <w:pPr>
        <w:tabs>
          <w:tab w:val="left" w:pos="2835"/>
        </w:tabs>
        <w:spacing w:before="1080"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</w:t>
      </w:r>
      <w:r w:rsidR="00AA28E2">
        <w:rPr>
          <w:rFonts w:asciiTheme="majorHAnsi" w:eastAsia="Times New Roman" w:hAnsiTheme="majorHAnsi" w:cs="Times New Roman"/>
          <w:sz w:val="24"/>
          <w:szCs w:val="20"/>
          <w:lang w:eastAsia="hu-HU"/>
        </w:rPr>
        <w:t>(k)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neve: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Gábriel Milán, Nyári Patrik</w:t>
      </w:r>
    </w:p>
    <w:p w14:paraId="568F0E08" w14:textId="3682AD1F" w:rsidR="002F6B76" w:rsidRPr="002F4E33" w:rsidRDefault="002F6B76" w:rsidP="002F4E33">
      <w:pPr>
        <w:tabs>
          <w:tab w:val="left" w:pos="2835"/>
        </w:tabs>
        <w:spacing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Képzés: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nappali </w:t>
      </w:r>
    </w:p>
    <w:p w14:paraId="491A2FB5" w14:textId="1C42A35F" w:rsidR="002F6B76" w:rsidRPr="002F4E33" w:rsidRDefault="002F6B76" w:rsidP="002F4E33">
      <w:pPr>
        <w:tabs>
          <w:tab w:val="left" w:pos="2835"/>
        </w:tabs>
        <w:spacing w:after="0" w:line="360" w:lineRule="auto"/>
        <w:ind w:left="2832" w:hanging="2832"/>
        <w:rPr>
          <w:rFonts w:asciiTheme="majorHAnsi" w:eastAsia="Times New Roman" w:hAnsiTheme="majorHAnsi" w:cs="Times New Roman"/>
          <w:sz w:val="24"/>
          <w:szCs w:val="20"/>
          <w:highlight w:val="red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Szak: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Pr="00AC2627">
        <w:rPr>
          <w:rFonts w:asciiTheme="majorHAnsi" w:eastAsia="Times New Roman" w:hAnsiTheme="majorHAnsi" w:cs="Times New Roman"/>
          <w:sz w:val="24"/>
          <w:szCs w:val="20"/>
          <w:lang w:eastAsia="hu-HU"/>
        </w:rPr>
        <w:t>5</w:t>
      </w:r>
      <w:r w:rsidR="005403B7" w:rsidRPr="00AC2627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06</w:t>
      </w:r>
      <w:r w:rsidRPr="00AC2627">
        <w:rPr>
          <w:rFonts w:asciiTheme="majorHAnsi" w:eastAsia="Times New Roman" w:hAnsiTheme="majorHAnsi" w:cs="Times New Roman"/>
          <w:sz w:val="24"/>
          <w:szCs w:val="20"/>
          <w:lang w:eastAsia="hu-HU"/>
        </w:rPr>
        <w:t>13</w:t>
      </w:r>
      <w:r w:rsidR="002F4E33" w:rsidRPr="00AC2627">
        <w:rPr>
          <w:rFonts w:asciiTheme="majorHAnsi" w:eastAsia="Times New Roman" w:hAnsiTheme="majorHAnsi" w:cs="Times New Roman"/>
          <w:sz w:val="24"/>
          <w:szCs w:val="20"/>
          <w:lang w:eastAsia="hu-HU"/>
        </w:rPr>
        <w:t> </w:t>
      </w:r>
      <w:r w:rsidR="005403B7" w:rsidRPr="00AC2627">
        <w:rPr>
          <w:rFonts w:asciiTheme="majorHAnsi" w:eastAsia="Times New Roman" w:hAnsiTheme="majorHAnsi" w:cs="Times New Roman"/>
          <w:sz w:val="24"/>
          <w:szCs w:val="20"/>
          <w:lang w:eastAsia="hu-HU"/>
        </w:rPr>
        <w:t>12 0</w:t>
      </w:r>
      <w:r w:rsidR="00AC2627" w:rsidRPr="00AC2627">
        <w:rPr>
          <w:rFonts w:asciiTheme="majorHAnsi" w:eastAsia="Times New Roman" w:hAnsiTheme="majorHAnsi" w:cs="Times New Roman"/>
          <w:sz w:val="24"/>
          <w:szCs w:val="20"/>
          <w:lang w:eastAsia="hu-HU"/>
        </w:rPr>
        <w:t>2</w:t>
      </w:r>
      <w:r w:rsidR="002F4E33" w:rsidRPr="00AC2627">
        <w:rPr>
          <w:rFonts w:asciiTheme="majorHAnsi" w:eastAsia="Times New Roman" w:hAnsiTheme="majorHAnsi" w:cs="Times New Roman"/>
          <w:sz w:val="24"/>
          <w:szCs w:val="20"/>
          <w:lang w:eastAsia="hu-HU"/>
        </w:rPr>
        <w:t> </w:t>
      </w:r>
      <w:r w:rsid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Informatikai rendszer- és alkalmazásüzemeltető technikus</w:t>
      </w:r>
      <w:r w:rsidR="00B26A92"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br/>
      </w:r>
    </w:p>
    <w:p w14:paraId="0CA514B0" w14:textId="77777777" w:rsidR="002F6B76" w:rsidRPr="002F4E33" w:rsidRDefault="002F6B76" w:rsidP="002F4E33">
      <w:pPr>
        <w:tabs>
          <w:tab w:val="left" w:pos="2835"/>
        </w:tabs>
        <w:spacing w:before="1200" w:after="36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A záródolgozat címe:</w:t>
      </w:r>
    </w:p>
    <w:p w14:paraId="341766ED" w14:textId="702EFFA7" w:rsidR="002F6B76" w:rsidRPr="002F4E33" w:rsidRDefault="002F6B76" w:rsidP="002F4E33">
      <w:pPr>
        <w:tabs>
          <w:tab w:val="left" w:pos="2835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B26A92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„</w:t>
      </w:r>
      <w:r w:rsidR="00B26A92" w:rsidRPr="00B26A92">
        <w:rPr>
          <w:b/>
          <w:bCs/>
          <w:sz w:val="44"/>
          <w:szCs w:val="44"/>
        </w:rPr>
        <w:t xml:space="preserve">QUBE </w:t>
      </w:r>
      <w:proofErr w:type="spellStart"/>
      <w:r w:rsidR="00B26A92" w:rsidRPr="00B26A92">
        <w:rPr>
          <w:b/>
          <w:bCs/>
          <w:sz w:val="44"/>
          <w:szCs w:val="44"/>
        </w:rPr>
        <w:t>MiniPC</w:t>
      </w:r>
      <w:proofErr w:type="spellEnd"/>
      <w:r w:rsidR="00B26A92" w:rsidRPr="00B26A92">
        <w:rPr>
          <w:b/>
          <w:bCs/>
          <w:sz w:val="44"/>
          <w:szCs w:val="44"/>
        </w:rPr>
        <w:t xml:space="preserve"> Kft</w:t>
      </w:r>
      <w:r w:rsidRPr="00B26A92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 xml:space="preserve">” </w:t>
      </w:r>
      <w:r w:rsidR="00B26A92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hálózatának tervezése</w:t>
      </w:r>
    </w:p>
    <w:p w14:paraId="00D4546A" w14:textId="1C25F16D" w:rsidR="002F6B76" w:rsidRPr="002F4E33" w:rsidRDefault="002F6B76" w:rsidP="002F4E33">
      <w:pPr>
        <w:tabs>
          <w:tab w:val="left" w:pos="2835"/>
        </w:tabs>
        <w:spacing w:before="1320"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Konzulens: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Kovacsics Tamás</w:t>
      </w:r>
    </w:p>
    <w:p w14:paraId="6CB71077" w14:textId="408CF13C" w:rsidR="002F6B76" w:rsidRPr="002F4E33" w:rsidRDefault="002F6B76" w:rsidP="002F4E33">
      <w:pPr>
        <w:tabs>
          <w:tab w:val="left" w:pos="2835"/>
        </w:tabs>
        <w:spacing w:after="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Beadási határidő: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ab/>
      </w:r>
      <w:r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20</w:t>
      </w:r>
      <w:r w:rsidR="005972A7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2</w:t>
      </w:r>
      <w:r w:rsidR="0090613A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6</w:t>
      </w:r>
      <w:r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. 0</w:t>
      </w:r>
      <w:r w:rsidR="00086426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4</w:t>
      </w:r>
      <w:r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. </w:t>
      </w:r>
      <w:r w:rsid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20</w:t>
      </w:r>
      <w:r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45FF9AA5" w14:textId="0402A1D3" w:rsidR="002F6B76" w:rsidRPr="002F4E33" w:rsidRDefault="002F6B76" w:rsidP="002F4E33">
      <w:pPr>
        <w:tabs>
          <w:tab w:val="left" w:pos="2835"/>
        </w:tabs>
        <w:spacing w:before="360" w:after="600" w:line="36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Győr, 20</w:t>
      </w:r>
      <w:r w:rsidR="00216BE2">
        <w:rPr>
          <w:rFonts w:asciiTheme="majorHAnsi" w:eastAsia="Times New Roman" w:hAnsiTheme="majorHAnsi" w:cs="Times New Roman"/>
          <w:sz w:val="24"/>
          <w:szCs w:val="20"/>
          <w:lang w:eastAsia="hu-HU"/>
        </w:rPr>
        <w:t>2</w:t>
      </w:r>
      <w:r w:rsidR="0090613A">
        <w:rPr>
          <w:rFonts w:asciiTheme="majorHAnsi" w:eastAsia="Times New Roman" w:hAnsiTheme="majorHAnsi" w:cs="Times New Roman"/>
          <w:sz w:val="24"/>
          <w:szCs w:val="20"/>
          <w:lang w:eastAsia="hu-HU"/>
        </w:rPr>
        <w:t>6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. </w:t>
      </w:r>
      <w:r w:rsid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április</w:t>
      </w:r>
      <w:r w:rsidR="00C147FD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</w:t>
      </w:r>
      <w:r w:rsid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2</w:t>
      </w:r>
      <w:r w:rsidR="001021F2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0</w:t>
      </w:r>
      <w:r w:rsidR="00C147FD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79DC833B" w14:textId="77777777" w:rsidR="002F6B76" w:rsidRPr="002F4E33" w:rsidRDefault="002F4E33" w:rsidP="005972A7">
      <w:pPr>
        <w:pBdr>
          <w:top w:val="single" w:sz="4" w:space="1" w:color="auto"/>
        </w:pBdr>
        <w:spacing w:after="0" w:line="24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24"/>
          <w:szCs w:val="20"/>
          <w:lang w:eastAsia="hu-HU"/>
        </w:rPr>
        <w:t>Módos Gábor</w:t>
      </w:r>
      <w:r w:rsidR="005972A7">
        <w:rPr>
          <w:rFonts w:asciiTheme="majorHAnsi" w:eastAsia="Times New Roman" w:hAnsiTheme="majorHAnsi" w:cs="Times New Roman"/>
          <w:b/>
          <w:sz w:val="24"/>
          <w:szCs w:val="20"/>
          <w:lang w:eastAsia="hu-HU"/>
        </w:rPr>
        <w:br/>
      </w:r>
      <w:r w:rsidR="002F6B76"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igazgató</w:t>
      </w:r>
    </w:p>
    <w:p w14:paraId="1BA35FBA" w14:textId="77777777" w:rsidR="002F6B76" w:rsidRPr="002F4E33" w:rsidRDefault="002F6B76" w:rsidP="002F4E33">
      <w:pPr>
        <w:tabs>
          <w:tab w:val="left" w:pos="2835"/>
        </w:tabs>
        <w:rPr>
          <w:rFonts w:asciiTheme="majorHAnsi" w:hAnsiTheme="majorHAnsi"/>
          <w:sz w:val="20"/>
          <w:szCs w:val="20"/>
        </w:rPr>
      </w:pPr>
      <w:r w:rsidRPr="002F4E33">
        <w:rPr>
          <w:rFonts w:asciiTheme="majorHAnsi" w:hAnsiTheme="majorHAnsi"/>
          <w:sz w:val="20"/>
          <w:szCs w:val="20"/>
        </w:rPr>
        <w:br w:type="page"/>
      </w:r>
    </w:p>
    <w:p w14:paraId="659C2E9F" w14:textId="77777777" w:rsidR="002F6B76" w:rsidRPr="006C266F" w:rsidRDefault="002F6B76" w:rsidP="002F6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hu-HU"/>
        </w:rPr>
      </w:pPr>
    </w:p>
    <w:p w14:paraId="33B5719D" w14:textId="35B56511" w:rsidR="00D918C4" w:rsidRPr="002F4E33" w:rsidRDefault="00D918C4" w:rsidP="00D918C4">
      <w:pPr>
        <w:spacing w:before="120" w:after="60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Konzultációs lap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99"/>
        <w:gridCol w:w="1581"/>
        <w:gridCol w:w="4536"/>
        <w:gridCol w:w="2410"/>
      </w:tblGrid>
      <w:tr w:rsidR="00D918C4" w:rsidRPr="002F4E33" w14:paraId="5A3AE76D" w14:textId="77777777" w:rsidTr="008F4311">
        <w:trPr>
          <w:trHeight w:val="20"/>
          <w:jc w:val="center"/>
        </w:trPr>
        <w:tc>
          <w:tcPr>
            <w:tcW w:w="399" w:type="dxa"/>
            <w:vMerge w:val="restart"/>
          </w:tcPr>
          <w:p w14:paraId="52D4646F" w14:textId="77777777" w:rsidR="00D918C4" w:rsidRPr="002F4E33" w:rsidRDefault="00D918C4" w:rsidP="008F4311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117" w:type="dxa"/>
            <w:gridSpan w:val="2"/>
            <w:vAlign w:val="center"/>
          </w:tcPr>
          <w:p w14:paraId="391DCC58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A konzultáció</w:t>
            </w:r>
          </w:p>
        </w:tc>
        <w:tc>
          <w:tcPr>
            <w:tcW w:w="2410" w:type="dxa"/>
            <w:vMerge w:val="restart"/>
            <w:vAlign w:val="center"/>
          </w:tcPr>
          <w:p w14:paraId="47351386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Konzulens aláírása</w:t>
            </w:r>
          </w:p>
        </w:tc>
      </w:tr>
      <w:tr w:rsidR="00D918C4" w:rsidRPr="002F4E33" w14:paraId="1782A3A5" w14:textId="77777777" w:rsidTr="008F4311">
        <w:trPr>
          <w:trHeight w:val="20"/>
          <w:jc w:val="center"/>
        </w:trPr>
        <w:tc>
          <w:tcPr>
            <w:tcW w:w="399" w:type="dxa"/>
            <w:vMerge/>
          </w:tcPr>
          <w:p w14:paraId="20CD2215" w14:textId="77777777" w:rsidR="00D918C4" w:rsidRPr="002F4E33" w:rsidRDefault="00D918C4" w:rsidP="008F4311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1581" w:type="dxa"/>
            <w:vAlign w:val="center"/>
          </w:tcPr>
          <w:p w14:paraId="78A13F2A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ideje</w:t>
            </w:r>
          </w:p>
        </w:tc>
        <w:tc>
          <w:tcPr>
            <w:tcW w:w="4536" w:type="dxa"/>
            <w:vAlign w:val="center"/>
          </w:tcPr>
          <w:p w14:paraId="5D012FA8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témája</w:t>
            </w:r>
          </w:p>
        </w:tc>
        <w:tc>
          <w:tcPr>
            <w:tcW w:w="2410" w:type="dxa"/>
            <w:vMerge/>
          </w:tcPr>
          <w:p w14:paraId="118E348C" w14:textId="77777777" w:rsidR="00D918C4" w:rsidRPr="002F4E33" w:rsidRDefault="00D918C4" w:rsidP="008F4311">
            <w:pPr>
              <w:rPr>
                <w:rFonts w:asciiTheme="majorHAnsi" w:hAnsiTheme="majorHAnsi"/>
                <w:sz w:val="24"/>
              </w:rPr>
            </w:pPr>
          </w:p>
        </w:tc>
      </w:tr>
      <w:tr w:rsidR="00D918C4" w:rsidRPr="002F4E33" w14:paraId="256EF629" w14:textId="77777777" w:rsidTr="008F4311">
        <w:trPr>
          <w:trHeight w:val="454"/>
          <w:jc w:val="center"/>
        </w:trPr>
        <w:tc>
          <w:tcPr>
            <w:tcW w:w="399" w:type="dxa"/>
            <w:vAlign w:val="center"/>
          </w:tcPr>
          <w:p w14:paraId="09CCC10B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1.</w:t>
            </w:r>
          </w:p>
        </w:tc>
        <w:tc>
          <w:tcPr>
            <w:tcW w:w="1581" w:type="dxa"/>
            <w:vAlign w:val="center"/>
          </w:tcPr>
          <w:p w14:paraId="0F167D25" w14:textId="0A69D227" w:rsidR="00D918C4" w:rsidRPr="00BA6028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r w:rsidRPr="00B26A92">
              <w:rPr>
                <w:rFonts w:asciiTheme="majorHAnsi" w:hAnsiTheme="majorHAnsi"/>
                <w:sz w:val="24"/>
                <w:szCs w:val="24"/>
              </w:rPr>
              <w:t>202</w:t>
            </w:r>
            <w:r w:rsidR="0090613A" w:rsidRPr="00B26A92">
              <w:rPr>
                <w:rFonts w:asciiTheme="majorHAnsi" w:hAnsiTheme="majorHAnsi"/>
                <w:sz w:val="24"/>
                <w:szCs w:val="24"/>
              </w:rPr>
              <w:t>6</w:t>
            </w:r>
            <w:r w:rsidRPr="00B26A92">
              <w:rPr>
                <w:rFonts w:asciiTheme="majorHAnsi" w:hAnsiTheme="majorHAnsi"/>
                <w:sz w:val="24"/>
                <w:szCs w:val="24"/>
              </w:rPr>
              <w:t>.02.1</w:t>
            </w:r>
            <w:r w:rsidR="00B26A92">
              <w:rPr>
                <w:rFonts w:asciiTheme="majorHAnsi" w:hAnsiTheme="majorHAnsi"/>
                <w:sz w:val="24"/>
                <w:szCs w:val="24"/>
              </w:rPr>
              <w:t>0</w:t>
            </w:r>
            <w:r w:rsidRPr="00B26A92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4536" w:type="dxa"/>
            <w:vAlign w:val="center"/>
          </w:tcPr>
          <w:p w14:paraId="6CCBA61E" w14:textId="77777777" w:rsidR="00D918C4" w:rsidRPr="00BA6028" w:rsidRDefault="00D918C4" w:rsidP="008F4311">
            <w:pPr>
              <w:spacing w:after="0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r w:rsidRPr="00B26A92">
              <w:rPr>
                <w:rFonts w:asciiTheme="majorHAnsi" w:hAnsiTheme="majorHAnsi"/>
                <w:sz w:val="24"/>
                <w:szCs w:val="24"/>
              </w:rPr>
              <w:t>Témaválasztás és specifikáció</w:t>
            </w:r>
          </w:p>
        </w:tc>
        <w:tc>
          <w:tcPr>
            <w:tcW w:w="2410" w:type="dxa"/>
            <w:vAlign w:val="center"/>
          </w:tcPr>
          <w:p w14:paraId="5BB0B725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</w:p>
        </w:tc>
      </w:tr>
      <w:tr w:rsidR="00D918C4" w:rsidRPr="002F4E33" w14:paraId="3F4AC858" w14:textId="77777777" w:rsidTr="008F4311">
        <w:trPr>
          <w:trHeight w:val="454"/>
          <w:jc w:val="center"/>
        </w:trPr>
        <w:tc>
          <w:tcPr>
            <w:tcW w:w="399" w:type="dxa"/>
            <w:vAlign w:val="center"/>
          </w:tcPr>
          <w:p w14:paraId="2CE65611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2.</w:t>
            </w:r>
          </w:p>
        </w:tc>
        <w:tc>
          <w:tcPr>
            <w:tcW w:w="1581" w:type="dxa"/>
            <w:vAlign w:val="center"/>
          </w:tcPr>
          <w:p w14:paraId="1B80957B" w14:textId="2BE63526" w:rsidR="00D918C4" w:rsidRPr="00BA6028" w:rsidRDefault="00216BE2" w:rsidP="008F4311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r w:rsidRPr="00B26A92">
              <w:rPr>
                <w:rFonts w:asciiTheme="majorHAnsi" w:hAnsiTheme="majorHAnsi"/>
                <w:sz w:val="24"/>
                <w:szCs w:val="24"/>
              </w:rPr>
              <w:t>202</w:t>
            </w:r>
            <w:r w:rsidR="0090613A" w:rsidRPr="00B26A92">
              <w:rPr>
                <w:rFonts w:asciiTheme="majorHAnsi" w:hAnsiTheme="majorHAnsi"/>
                <w:sz w:val="24"/>
                <w:szCs w:val="24"/>
              </w:rPr>
              <w:t>6</w:t>
            </w:r>
            <w:r w:rsidR="00D918C4" w:rsidRPr="00B26A92">
              <w:rPr>
                <w:rFonts w:asciiTheme="majorHAnsi" w:hAnsiTheme="majorHAnsi"/>
                <w:sz w:val="24"/>
                <w:szCs w:val="24"/>
              </w:rPr>
              <w:t>.03.1</w:t>
            </w:r>
            <w:r w:rsidR="00B26A92">
              <w:rPr>
                <w:rFonts w:asciiTheme="majorHAnsi" w:hAnsiTheme="majorHAnsi"/>
                <w:sz w:val="24"/>
                <w:szCs w:val="24"/>
              </w:rPr>
              <w:t>9</w:t>
            </w:r>
            <w:r w:rsidR="00D918C4" w:rsidRPr="00B26A92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4536" w:type="dxa"/>
            <w:vAlign w:val="center"/>
          </w:tcPr>
          <w:p w14:paraId="2EF35837" w14:textId="77777777" w:rsidR="00D918C4" w:rsidRPr="00BA6028" w:rsidRDefault="00D918C4" w:rsidP="008F4311">
            <w:pPr>
              <w:spacing w:after="0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r w:rsidRPr="00B26A92">
              <w:rPr>
                <w:rFonts w:asciiTheme="majorHAnsi" w:hAnsiTheme="majorHAnsi"/>
                <w:sz w:val="24"/>
                <w:szCs w:val="24"/>
              </w:rPr>
              <w:t>Záródolgozat készültségi fokának értékelése</w:t>
            </w:r>
          </w:p>
        </w:tc>
        <w:tc>
          <w:tcPr>
            <w:tcW w:w="2410" w:type="dxa"/>
            <w:vAlign w:val="center"/>
          </w:tcPr>
          <w:p w14:paraId="488C093A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</w:p>
        </w:tc>
      </w:tr>
      <w:tr w:rsidR="00D918C4" w:rsidRPr="002F4E33" w14:paraId="4F560608" w14:textId="77777777" w:rsidTr="008F4311">
        <w:trPr>
          <w:trHeight w:val="454"/>
          <w:jc w:val="center"/>
        </w:trPr>
        <w:tc>
          <w:tcPr>
            <w:tcW w:w="399" w:type="dxa"/>
            <w:vAlign w:val="center"/>
          </w:tcPr>
          <w:p w14:paraId="32F49C61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  <w:r w:rsidRPr="002F4E33">
              <w:rPr>
                <w:rFonts w:asciiTheme="majorHAnsi" w:hAnsiTheme="majorHAnsi"/>
                <w:sz w:val="24"/>
              </w:rPr>
              <w:t>3.</w:t>
            </w:r>
          </w:p>
        </w:tc>
        <w:tc>
          <w:tcPr>
            <w:tcW w:w="1581" w:type="dxa"/>
            <w:vAlign w:val="center"/>
          </w:tcPr>
          <w:p w14:paraId="6D2008DB" w14:textId="64227430" w:rsidR="00D918C4" w:rsidRPr="00BA6028" w:rsidRDefault="00D918C4" w:rsidP="00216BE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r w:rsidRPr="00B26A92">
              <w:rPr>
                <w:rFonts w:asciiTheme="majorHAnsi" w:hAnsiTheme="majorHAnsi"/>
                <w:sz w:val="24"/>
                <w:szCs w:val="24"/>
              </w:rPr>
              <w:t>202</w:t>
            </w:r>
            <w:r w:rsidR="0090613A" w:rsidRPr="00B26A92">
              <w:rPr>
                <w:rFonts w:asciiTheme="majorHAnsi" w:hAnsiTheme="majorHAnsi"/>
                <w:sz w:val="24"/>
                <w:szCs w:val="24"/>
              </w:rPr>
              <w:t>6</w:t>
            </w:r>
            <w:r w:rsidRPr="00B26A92">
              <w:rPr>
                <w:rFonts w:asciiTheme="majorHAnsi" w:hAnsiTheme="majorHAnsi"/>
                <w:sz w:val="24"/>
                <w:szCs w:val="24"/>
              </w:rPr>
              <w:t>.04.</w:t>
            </w:r>
            <w:r w:rsidR="00B26A92">
              <w:rPr>
                <w:rFonts w:asciiTheme="majorHAnsi" w:hAnsiTheme="majorHAnsi"/>
                <w:sz w:val="24"/>
                <w:szCs w:val="24"/>
              </w:rPr>
              <w:t>20</w:t>
            </w:r>
            <w:r w:rsidRPr="00B26A92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4536" w:type="dxa"/>
            <w:vAlign w:val="center"/>
          </w:tcPr>
          <w:p w14:paraId="0100AEAD" w14:textId="77777777" w:rsidR="00D918C4" w:rsidRPr="00BA6028" w:rsidRDefault="00D918C4" w:rsidP="008F4311">
            <w:pPr>
              <w:spacing w:after="0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r w:rsidRPr="00B26A92">
              <w:rPr>
                <w:rFonts w:asciiTheme="majorHAnsi" w:hAnsiTheme="majorHAnsi"/>
                <w:sz w:val="24"/>
                <w:szCs w:val="24"/>
              </w:rPr>
              <w:t>Dokumentáció véglegesítése</w:t>
            </w:r>
          </w:p>
        </w:tc>
        <w:tc>
          <w:tcPr>
            <w:tcW w:w="2410" w:type="dxa"/>
            <w:vAlign w:val="center"/>
          </w:tcPr>
          <w:p w14:paraId="1239D2BB" w14:textId="77777777" w:rsidR="00D918C4" w:rsidRPr="002F4E33" w:rsidRDefault="00D918C4" w:rsidP="008F4311">
            <w:pPr>
              <w:spacing w:after="0"/>
              <w:jc w:val="center"/>
              <w:rPr>
                <w:rFonts w:asciiTheme="majorHAnsi" w:hAnsiTheme="majorHAnsi"/>
                <w:sz w:val="24"/>
              </w:rPr>
            </w:pPr>
          </w:p>
        </w:tc>
      </w:tr>
    </w:tbl>
    <w:p w14:paraId="32324BCB" w14:textId="77777777" w:rsidR="00D918C4" w:rsidRDefault="00D918C4" w:rsidP="00D918C4">
      <w:pPr>
        <w:spacing w:before="480"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</w:p>
    <w:p w14:paraId="4E9275AC" w14:textId="77777777" w:rsidR="00D918C4" w:rsidRPr="002F4E33" w:rsidRDefault="00D918C4" w:rsidP="00D918C4">
      <w:pPr>
        <w:spacing w:before="480" w:after="0" w:line="240" w:lineRule="auto"/>
        <w:jc w:val="center"/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</w:pPr>
      <w:r w:rsidRPr="002F4E33">
        <w:rPr>
          <w:rFonts w:asciiTheme="majorHAnsi" w:eastAsia="Times New Roman" w:hAnsiTheme="majorHAnsi" w:cs="Times New Roman"/>
          <w:b/>
          <w:sz w:val="44"/>
          <w:szCs w:val="44"/>
          <w:lang w:eastAsia="hu-HU"/>
        </w:rPr>
        <w:t>Tulajdonosi nyilatkozat</w:t>
      </w:r>
    </w:p>
    <w:p w14:paraId="63B939E6" w14:textId="77777777" w:rsidR="00D918C4" w:rsidRPr="002F4E33" w:rsidRDefault="00D918C4" w:rsidP="00D918C4">
      <w:pPr>
        <w:spacing w:before="360" w:after="0" w:line="240" w:lineRule="auto"/>
        <w:jc w:val="both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Ez a dolgozat a saját munká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eredménye. Dolgozat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unk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azon részeit, melyeket más szerzők munkájából vett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ünk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 át, egyértelműen megjelö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ltük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53EF1468" w14:textId="77777777" w:rsidR="00D918C4" w:rsidRPr="002F4E33" w:rsidRDefault="00D918C4" w:rsidP="00D918C4">
      <w:pPr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Ha kiderülne, hogy ez a nyilatkozat valótlan, tudomásul ve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sszük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, hogy a szakmai vizsgabizottság a szakmai vizsgáról kizár 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minket 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és szakmai vizsgát csak új záródolgozat készítése után tehet</w:t>
      </w: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ünk</w:t>
      </w: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15EEAA2F" w14:textId="0D7B255E" w:rsidR="00D918C4" w:rsidRDefault="00216BE2" w:rsidP="00D918C4">
      <w:pPr>
        <w:spacing w:before="360" w:after="0" w:line="24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>
        <w:rPr>
          <w:rFonts w:asciiTheme="majorHAnsi" w:eastAsia="Times New Roman" w:hAnsiTheme="majorHAnsi" w:cs="Times New Roman"/>
          <w:sz w:val="24"/>
          <w:szCs w:val="20"/>
          <w:lang w:eastAsia="hu-HU"/>
        </w:rPr>
        <w:t>Győr, 202</w:t>
      </w:r>
      <w:r w:rsidR="0090613A">
        <w:rPr>
          <w:rFonts w:asciiTheme="majorHAnsi" w:eastAsia="Times New Roman" w:hAnsiTheme="majorHAnsi" w:cs="Times New Roman"/>
          <w:sz w:val="24"/>
          <w:szCs w:val="20"/>
          <w:lang w:eastAsia="hu-HU"/>
        </w:rPr>
        <w:t>6</w:t>
      </w:r>
      <w:r w:rsidR="00D918C4"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. </w:t>
      </w:r>
      <w:r w:rsidR="00D918C4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 xml:space="preserve">április </w:t>
      </w:r>
      <w:r w:rsid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20</w:t>
      </w:r>
      <w:r w:rsidR="00D918C4" w:rsidRPr="00B26A92">
        <w:rPr>
          <w:rFonts w:asciiTheme="majorHAnsi" w:eastAsia="Times New Roman" w:hAnsiTheme="majorHAnsi" w:cs="Times New Roman"/>
          <w:sz w:val="24"/>
          <w:szCs w:val="20"/>
          <w:lang w:eastAsia="hu-HU"/>
        </w:rPr>
        <w:t>.</w:t>
      </w:r>
    </w:p>
    <w:p w14:paraId="00037CBC" w14:textId="77777777" w:rsidR="00D918C4" w:rsidRPr="002F4E33" w:rsidRDefault="00D918C4" w:rsidP="00D918C4">
      <w:pPr>
        <w:spacing w:before="360" w:after="0" w:line="240" w:lineRule="auto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</w:p>
    <w:p w14:paraId="20D4D97E" w14:textId="77777777" w:rsidR="00D918C4" w:rsidRDefault="00D918C4" w:rsidP="00D918C4">
      <w:pPr>
        <w:pBdr>
          <w:top w:val="single" w:sz="4" w:space="1" w:color="auto"/>
          <w:between w:val="single" w:sz="4" w:space="1" w:color="auto"/>
        </w:pBdr>
        <w:tabs>
          <w:tab w:val="center" w:pos="6237"/>
        </w:tabs>
        <w:spacing w:afterLines="300" w:after="720" w:line="36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 aláírása</w:t>
      </w:r>
    </w:p>
    <w:p w14:paraId="20A87C29" w14:textId="77777777" w:rsidR="00D918C4" w:rsidRPr="002F4E33" w:rsidRDefault="00D918C4" w:rsidP="00D918C4">
      <w:pPr>
        <w:pBdr>
          <w:top w:val="single" w:sz="4" w:space="1" w:color="auto"/>
          <w:between w:val="single" w:sz="4" w:space="1" w:color="auto"/>
        </w:pBdr>
        <w:tabs>
          <w:tab w:val="center" w:pos="6237"/>
        </w:tabs>
        <w:spacing w:afterLines="300" w:after="720" w:line="36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 aláírása</w:t>
      </w:r>
    </w:p>
    <w:p w14:paraId="7AAFF9D5" w14:textId="5B46D3BF" w:rsidR="00D918C4" w:rsidRPr="00216BE2" w:rsidRDefault="00D918C4" w:rsidP="00216BE2">
      <w:pPr>
        <w:pBdr>
          <w:top w:val="single" w:sz="4" w:space="1" w:color="auto"/>
          <w:between w:val="single" w:sz="4" w:space="1" w:color="auto"/>
        </w:pBdr>
        <w:tabs>
          <w:tab w:val="center" w:pos="6237"/>
        </w:tabs>
        <w:spacing w:afterLines="300" w:after="720" w:line="360" w:lineRule="auto"/>
        <w:ind w:left="5103" w:right="567"/>
        <w:jc w:val="center"/>
        <w:rPr>
          <w:rFonts w:asciiTheme="majorHAnsi" w:eastAsia="Times New Roman" w:hAnsiTheme="majorHAnsi" w:cs="Times New Roman"/>
          <w:sz w:val="24"/>
          <w:szCs w:val="20"/>
          <w:lang w:eastAsia="hu-HU"/>
        </w:rPr>
      </w:pPr>
      <w:r w:rsidRPr="002F4E33">
        <w:rPr>
          <w:rFonts w:asciiTheme="majorHAnsi" w:eastAsia="Times New Roman" w:hAnsiTheme="majorHAnsi" w:cs="Times New Roman"/>
          <w:sz w:val="24"/>
          <w:szCs w:val="20"/>
          <w:lang w:eastAsia="hu-HU"/>
        </w:rPr>
        <w:t>tanuló aláírása</w:t>
      </w:r>
    </w:p>
    <w:sectPr w:rsidR="00D918C4" w:rsidRPr="00216BE2" w:rsidSect="00C65882">
      <w:headerReference w:type="default" r:id="rId8"/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80FB7" w14:textId="77777777" w:rsidR="00FC7CEA" w:rsidRDefault="00FC7CEA" w:rsidP="00E21BE6">
      <w:pPr>
        <w:spacing w:after="0" w:line="240" w:lineRule="auto"/>
      </w:pPr>
      <w:r>
        <w:separator/>
      </w:r>
    </w:p>
  </w:endnote>
  <w:endnote w:type="continuationSeparator" w:id="0">
    <w:p w14:paraId="4C1E0B07" w14:textId="77777777" w:rsidR="00FC7CEA" w:rsidRDefault="00FC7CEA" w:rsidP="00E21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21356" w14:textId="77777777" w:rsidR="00FC7CEA" w:rsidRDefault="00FC7CEA" w:rsidP="00E21BE6">
      <w:pPr>
        <w:spacing w:after="0" w:line="240" w:lineRule="auto"/>
      </w:pPr>
      <w:r>
        <w:separator/>
      </w:r>
    </w:p>
  </w:footnote>
  <w:footnote w:type="continuationSeparator" w:id="0">
    <w:p w14:paraId="1288E79C" w14:textId="77777777" w:rsidR="00FC7CEA" w:rsidRDefault="00FC7CEA" w:rsidP="00E21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CA308" w14:textId="77777777" w:rsidR="008F4311" w:rsidRDefault="00AC2627" w:rsidP="00FE616B">
    <w:pPr>
      <w:pStyle w:val="lfej"/>
      <w:spacing w:after="120"/>
      <w:jc w:val="center"/>
    </w:pPr>
    <w:r>
      <w:rPr>
        <w:noProof/>
        <w:lang w:eastAsia="hu-HU"/>
      </w:rPr>
      <w:pict w14:anchorId="1E0B31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3pt;height:111.75pt">
          <v:imagedata r:id="rId1" o:title="Jedlik_fejleces_papi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72"/>
    <w:multiLevelType w:val="hybridMultilevel"/>
    <w:tmpl w:val="B50898FC"/>
    <w:lvl w:ilvl="0" w:tplc="040E000F">
      <w:start w:val="1"/>
      <w:numFmt w:val="decimal"/>
      <w:lvlText w:val="%1."/>
      <w:lvlJc w:val="left"/>
      <w:pPr>
        <w:ind w:left="774" w:hanging="283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D7AC8"/>
    <w:multiLevelType w:val="hybridMultilevel"/>
    <w:tmpl w:val="59B267EE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B38B3"/>
    <w:multiLevelType w:val="hybridMultilevel"/>
    <w:tmpl w:val="8EFCE8FE"/>
    <w:lvl w:ilvl="0" w:tplc="4DB22B4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769B3"/>
    <w:multiLevelType w:val="hybridMultilevel"/>
    <w:tmpl w:val="AFB8C1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2623F"/>
    <w:multiLevelType w:val="hybridMultilevel"/>
    <w:tmpl w:val="B50898FC"/>
    <w:lvl w:ilvl="0" w:tplc="040E000F">
      <w:start w:val="1"/>
      <w:numFmt w:val="decimal"/>
      <w:lvlText w:val="%1."/>
      <w:lvlJc w:val="left"/>
      <w:pPr>
        <w:ind w:left="774" w:hanging="283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05C6B"/>
    <w:multiLevelType w:val="hybridMultilevel"/>
    <w:tmpl w:val="6284FF60"/>
    <w:lvl w:ilvl="0" w:tplc="847AC0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79C7DCD"/>
    <w:multiLevelType w:val="hybridMultilevel"/>
    <w:tmpl w:val="FD2043AE"/>
    <w:lvl w:ilvl="0" w:tplc="847AC0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D97530"/>
    <w:multiLevelType w:val="hybridMultilevel"/>
    <w:tmpl w:val="E6C2229E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B7FCE"/>
    <w:multiLevelType w:val="hybridMultilevel"/>
    <w:tmpl w:val="DD9C30E0"/>
    <w:lvl w:ilvl="0" w:tplc="7C44A2D4">
      <w:start w:val="1"/>
      <w:numFmt w:val="upperRoman"/>
      <w:pStyle w:val="Cmsor2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82BA6"/>
    <w:multiLevelType w:val="hybridMultilevel"/>
    <w:tmpl w:val="794853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D69BF"/>
    <w:multiLevelType w:val="hybridMultilevel"/>
    <w:tmpl w:val="1A4AE2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923C4"/>
    <w:multiLevelType w:val="hybridMultilevel"/>
    <w:tmpl w:val="ADAAD2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B139A"/>
    <w:multiLevelType w:val="hybridMultilevel"/>
    <w:tmpl w:val="4D08A8E4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579AB"/>
    <w:multiLevelType w:val="hybridMultilevel"/>
    <w:tmpl w:val="D7543B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014E4"/>
    <w:multiLevelType w:val="hybridMultilevel"/>
    <w:tmpl w:val="23A26A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3140C"/>
    <w:multiLevelType w:val="hybridMultilevel"/>
    <w:tmpl w:val="A1DE65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44E24"/>
    <w:multiLevelType w:val="hybridMultilevel"/>
    <w:tmpl w:val="22C2CAD8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854C1"/>
    <w:multiLevelType w:val="hybridMultilevel"/>
    <w:tmpl w:val="865AC378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90E90"/>
    <w:multiLevelType w:val="hybridMultilevel"/>
    <w:tmpl w:val="3000F6D8"/>
    <w:lvl w:ilvl="0" w:tplc="37203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A223C2"/>
    <w:multiLevelType w:val="hybridMultilevel"/>
    <w:tmpl w:val="E7E4C1C0"/>
    <w:lvl w:ilvl="0" w:tplc="847AC0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3E227205"/>
    <w:multiLevelType w:val="hybridMultilevel"/>
    <w:tmpl w:val="D158C072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36610"/>
    <w:multiLevelType w:val="hybridMultilevel"/>
    <w:tmpl w:val="B50898FC"/>
    <w:lvl w:ilvl="0" w:tplc="040E000F">
      <w:start w:val="1"/>
      <w:numFmt w:val="decimal"/>
      <w:lvlText w:val="%1."/>
      <w:lvlJc w:val="left"/>
      <w:pPr>
        <w:ind w:left="774" w:hanging="283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C1F47"/>
    <w:multiLevelType w:val="hybridMultilevel"/>
    <w:tmpl w:val="571E71F0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52A44"/>
    <w:multiLevelType w:val="hybridMultilevel"/>
    <w:tmpl w:val="3F0AE030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855E1"/>
    <w:multiLevelType w:val="hybridMultilevel"/>
    <w:tmpl w:val="D19032FA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35E96"/>
    <w:multiLevelType w:val="hybridMultilevel"/>
    <w:tmpl w:val="B1102B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95F3E"/>
    <w:multiLevelType w:val="hybridMultilevel"/>
    <w:tmpl w:val="2F509D42"/>
    <w:lvl w:ilvl="0" w:tplc="847AC0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1431C9E"/>
    <w:multiLevelType w:val="hybridMultilevel"/>
    <w:tmpl w:val="2A0A24B6"/>
    <w:lvl w:ilvl="0" w:tplc="37203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E3F3D"/>
    <w:multiLevelType w:val="hybridMultilevel"/>
    <w:tmpl w:val="645211F2"/>
    <w:lvl w:ilvl="0" w:tplc="CAEC5D08">
      <w:numFmt w:val="bullet"/>
      <w:lvlText w:val="-"/>
      <w:lvlJc w:val="left"/>
      <w:pPr>
        <w:ind w:left="705" w:hanging="705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441000"/>
    <w:multiLevelType w:val="hybridMultilevel"/>
    <w:tmpl w:val="05443C40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C61466"/>
    <w:multiLevelType w:val="hybridMultilevel"/>
    <w:tmpl w:val="6D0838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A003C"/>
    <w:multiLevelType w:val="hybridMultilevel"/>
    <w:tmpl w:val="33C8F208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90A08"/>
    <w:multiLevelType w:val="hybridMultilevel"/>
    <w:tmpl w:val="0AB4093E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970223"/>
    <w:multiLevelType w:val="hybridMultilevel"/>
    <w:tmpl w:val="3B5E195A"/>
    <w:lvl w:ilvl="0" w:tplc="847AC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72094"/>
    <w:multiLevelType w:val="hybridMultilevel"/>
    <w:tmpl w:val="5F969356"/>
    <w:lvl w:ilvl="0" w:tplc="C1962C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E000F">
      <w:start w:val="1"/>
      <w:numFmt w:val="decimal"/>
      <w:lvlText w:val="%2."/>
      <w:lvlJc w:val="left"/>
      <w:pPr>
        <w:ind w:left="774" w:hanging="283"/>
      </w:pPr>
      <w:rPr>
        <w:rFonts w:hint="default"/>
      </w:rPr>
    </w:lvl>
    <w:lvl w:ilvl="2" w:tplc="847AC014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</w:r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60731F"/>
    <w:multiLevelType w:val="hybridMultilevel"/>
    <w:tmpl w:val="5EE6F4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C345A"/>
    <w:multiLevelType w:val="hybridMultilevel"/>
    <w:tmpl w:val="241ED6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E637B0"/>
    <w:multiLevelType w:val="hybridMultilevel"/>
    <w:tmpl w:val="17383550"/>
    <w:lvl w:ilvl="0" w:tplc="724062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765583">
    <w:abstractNumId w:val="9"/>
  </w:num>
  <w:num w:numId="2" w16cid:durableId="988166937">
    <w:abstractNumId w:val="34"/>
  </w:num>
  <w:num w:numId="3" w16cid:durableId="712777774">
    <w:abstractNumId w:val="3"/>
  </w:num>
  <w:num w:numId="4" w16cid:durableId="1422214033">
    <w:abstractNumId w:val="2"/>
  </w:num>
  <w:num w:numId="5" w16cid:durableId="840586028">
    <w:abstractNumId w:val="36"/>
  </w:num>
  <w:num w:numId="6" w16cid:durableId="477461198">
    <w:abstractNumId w:val="30"/>
  </w:num>
  <w:num w:numId="7" w16cid:durableId="982855071">
    <w:abstractNumId w:val="13"/>
  </w:num>
  <w:num w:numId="8" w16cid:durableId="992950211">
    <w:abstractNumId w:val="11"/>
  </w:num>
  <w:num w:numId="9" w16cid:durableId="1557886789">
    <w:abstractNumId w:val="25"/>
  </w:num>
  <w:num w:numId="10" w16cid:durableId="19478418">
    <w:abstractNumId w:val="10"/>
  </w:num>
  <w:num w:numId="11" w16cid:durableId="1944068987">
    <w:abstractNumId w:val="35"/>
  </w:num>
  <w:num w:numId="12" w16cid:durableId="946156274">
    <w:abstractNumId w:val="15"/>
  </w:num>
  <w:num w:numId="13" w16cid:durableId="1756248412">
    <w:abstractNumId w:val="14"/>
  </w:num>
  <w:num w:numId="14" w16cid:durableId="165901113">
    <w:abstractNumId w:val="28"/>
  </w:num>
  <w:num w:numId="15" w16cid:durableId="1975137100">
    <w:abstractNumId w:val="1"/>
  </w:num>
  <w:num w:numId="16" w16cid:durableId="1824274693">
    <w:abstractNumId w:val="31"/>
  </w:num>
  <w:num w:numId="17" w16cid:durableId="383138012">
    <w:abstractNumId w:val="17"/>
  </w:num>
  <w:num w:numId="18" w16cid:durableId="1158226230">
    <w:abstractNumId w:val="4"/>
  </w:num>
  <w:num w:numId="19" w16cid:durableId="1193955717">
    <w:abstractNumId w:val="21"/>
  </w:num>
  <w:num w:numId="20" w16cid:durableId="2092466174">
    <w:abstractNumId w:val="0"/>
  </w:num>
  <w:num w:numId="21" w16cid:durableId="1915700407">
    <w:abstractNumId w:val="12"/>
  </w:num>
  <w:num w:numId="22" w16cid:durableId="1417899462">
    <w:abstractNumId w:val="22"/>
  </w:num>
  <w:num w:numId="23" w16cid:durableId="1107505343">
    <w:abstractNumId w:val="24"/>
  </w:num>
  <w:num w:numId="24" w16cid:durableId="716467208">
    <w:abstractNumId w:val="37"/>
  </w:num>
  <w:num w:numId="25" w16cid:durableId="1898591293">
    <w:abstractNumId w:val="8"/>
  </w:num>
  <w:num w:numId="26" w16cid:durableId="174656427">
    <w:abstractNumId w:val="8"/>
    <w:lvlOverride w:ilvl="0">
      <w:startOverride w:val="1"/>
    </w:lvlOverride>
  </w:num>
  <w:num w:numId="27" w16cid:durableId="896818756">
    <w:abstractNumId w:val="8"/>
    <w:lvlOverride w:ilvl="0">
      <w:startOverride w:val="1"/>
    </w:lvlOverride>
  </w:num>
  <w:num w:numId="28" w16cid:durableId="1425494259">
    <w:abstractNumId w:val="16"/>
  </w:num>
  <w:num w:numId="29" w16cid:durableId="1530602142">
    <w:abstractNumId w:val="7"/>
  </w:num>
  <w:num w:numId="30" w16cid:durableId="1683362906">
    <w:abstractNumId w:val="20"/>
  </w:num>
  <w:num w:numId="31" w16cid:durableId="1280379855">
    <w:abstractNumId w:val="32"/>
  </w:num>
  <w:num w:numId="32" w16cid:durableId="1962883446">
    <w:abstractNumId w:val="33"/>
  </w:num>
  <w:num w:numId="33" w16cid:durableId="419303110">
    <w:abstractNumId w:val="23"/>
  </w:num>
  <w:num w:numId="34" w16cid:durableId="138806744">
    <w:abstractNumId w:val="29"/>
  </w:num>
  <w:num w:numId="35" w16cid:durableId="584345813">
    <w:abstractNumId w:val="19"/>
  </w:num>
  <w:num w:numId="36" w16cid:durableId="2001497867">
    <w:abstractNumId w:val="5"/>
  </w:num>
  <w:num w:numId="37" w16cid:durableId="164323247">
    <w:abstractNumId w:val="26"/>
  </w:num>
  <w:num w:numId="38" w16cid:durableId="1457330907">
    <w:abstractNumId w:val="6"/>
  </w:num>
  <w:num w:numId="39" w16cid:durableId="1524904415">
    <w:abstractNumId w:val="8"/>
    <w:lvlOverride w:ilvl="0">
      <w:startOverride w:val="1"/>
    </w:lvlOverride>
  </w:num>
  <w:num w:numId="40" w16cid:durableId="1918780629">
    <w:abstractNumId w:val="18"/>
  </w:num>
  <w:num w:numId="41" w16cid:durableId="17791738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76"/>
    <w:rsid w:val="00002EE9"/>
    <w:rsid w:val="00042280"/>
    <w:rsid w:val="00066FDE"/>
    <w:rsid w:val="000747C3"/>
    <w:rsid w:val="00086426"/>
    <w:rsid w:val="000C7B79"/>
    <w:rsid w:val="000E54C9"/>
    <w:rsid w:val="000E69BF"/>
    <w:rsid w:val="001021F2"/>
    <w:rsid w:val="00106AED"/>
    <w:rsid w:val="001557A5"/>
    <w:rsid w:val="001634EC"/>
    <w:rsid w:val="001F257B"/>
    <w:rsid w:val="002111E2"/>
    <w:rsid w:val="00216BE2"/>
    <w:rsid w:val="002170AF"/>
    <w:rsid w:val="0022142C"/>
    <w:rsid w:val="00294BEE"/>
    <w:rsid w:val="002C26BD"/>
    <w:rsid w:val="002F1FC9"/>
    <w:rsid w:val="002F4E33"/>
    <w:rsid w:val="002F6B76"/>
    <w:rsid w:val="002F7C0C"/>
    <w:rsid w:val="00301B8F"/>
    <w:rsid w:val="00301D37"/>
    <w:rsid w:val="00321FD9"/>
    <w:rsid w:val="00346F67"/>
    <w:rsid w:val="00356FDC"/>
    <w:rsid w:val="0036381B"/>
    <w:rsid w:val="00364DFA"/>
    <w:rsid w:val="0037252C"/>
    <w:rsid w:val="003A733D"/>
    <w:rsid w:val="003D0618"/>
    <w:rsid w:val="003D0D02"/>
    <w:rsid w:val="003E650C"/>
    <w:rsid w:val="003F0A5E"/>
    <w:rsid w:val="004123A2"/>
    <w:rsid w:val="00413E6E"/>
    <w:rsid w:val="0042702E"/>
    <w:rsid w:val="00435364"/>
    <w:rsid w:val="004D1091"/>
    <w:rsid w:val="004E0C3F"/>
    <w:rsid w:val="005269C1"/>
    <w:rsid w:val="00531171"/>
    <w:rsid w:val="005403B7"/>
    <w:rsid w:val="00567B9C"/>
    <w:rsid w:val="00575246"/>
    <w:rsid w:val="005972A7"/>
    <w:rsid w:val="005D1F57"/>
    <w:rsid w:val="005D4877"/>
    <w:rsid w:val="005D6010"/>
    <w:rsid w:val="005F5524"/>
    <w:rsid w:val="00603817"/>
    <w:rsid w:val="00687042"/>
    <w:rsid w:val="006B574C"/>
    <w:rsid w:val="006F04F5"/>
    <w:rsid w:val="006F4AD4"/>
    <w:rsid w:val="007046D6"/>
    <w:rsid w:val="00734B75"/>
    <w:rsid w:val="00780218"/>
    <w:rsid w:val="007C186B"/>
    <w:rsid w:val="007F42E3"/>
    <w:rsid w:val="008003C1"/>
    <w:rsid w:val="00815DD6"/>
    <w:rsid w:val="00817158"/>
    <w:rsid w:val="008260AA"/>
    <w:rsid w:val="00867778"/>
    <w:rsid w:val="008758E8"/>
    <w:rsid w:val="008A1445"/>
    <w:rsid w:val="008E0D58"/>
    <w:rsid w:val="008E4D0C"/>
    <w:rsid w:val="008F3147"/>
    <w:rsid w:val="008F4311"/>
    <w:rsid w:val="0090613A"/>
    <w:rsid w:val="009136B4"/>
    <w:rsid w:val="00916DA9"/>
    <w:rsid w:val="00957074"/>
    <w:rsid w:val="009603E8"/>
    <w:rsid w:val="009A173F"/>
    <w:rsid w:val="009C28CB"/>
    <w:rsid w:val="009F5A8E"/>
    <w:rsid w:val="00A6229E"/>
    <w:rsid w:val="00A76737"/>
    <w:rsid w:val="00AA28E2"/>
    <w:rsid w:val="00AB1CB2"/>
    <w:rsid w:val="00AB5B4D"/>
    <w:rsid w:val="00AC2627"/>
    <w:rsid w:val="00AD4633"/>
    <w:rsid w:val="00B03A59"/>
    <w:rsid w:val="00B14870"/>
    <w:rsid w:val="00B26A92"/>
    <w:rsid w:val="00B325F0"/>
    <w:rsid w:val="00B43496"/>
    <w:rsid w:val="00B56594"/>
    <w:rsid w:val="00BA6028"/>
    <w:rsid w:val="00BB3F15"/>
    <w:rsid w:val="00BE2D5D"/>
    <w:rsid w:val="00BE7383"/>
    <w:rsid w:val="00BE7D8B"/>
    <w:rsid w:val="00C147FD"/>
    <w:rsid w:val="00C65882"/>
    <w:rsid w:val="00C96BB6"/>
    <w:rsid w:val="00CA3D5B"/>
    <w:rsid w:val="00D05CBB"/>
    <w:rsid w:val="00D30637"/>
    <w:rsid w:val="00D52D0C"/>
    <w:rsid w:val="00D77C70"/>
    <w:rsid w:val="00D77FB6"/>
    <w:rsid w:val="00D80940"/>
    <w:rsid w:val="00D918C4"/>
    <w:rsid w:val="00D94BF8"/>
    <w:rsid w:val="00DB0576"/>
    <w:rsid w:val="00DB13FB"/>
    <w:rsid w:val="00DB5AEF"/>
    <w:rsid w:val="00E1399A"/>
    <w:rsid w:val="00E21BE6"/>
    <w:rsid w:val="00E50107"/>
    <w:rsid w:val="00E878C3"/>
    <w:rsid w:val="00E93A3D"/>
    <w:rsid w:val="00EF1D83"/>
    <w:rsid w:val="00F04FC0"/>
    <w:rsid w:val="00F27158"/>
    <w:rsid w:val="00F34C1C"/>
    <w:rsid w:val="00F530A0"/>
    <w:rsid w:val="00F75A1A"/>
    <w:rsid w:val="00F81459"/>
    <w:rsid w:val="00FA1214"/>
    <w:rsid w:val="00FB0AA1"/>
    <w:rsid w:val="00FB5A68"/>
    <w:rsid w:val="00FC7CEA"/>
    <w:rsid w:val="00FD3E10"/>
    <w:rsid w:val="00FE616B"/>
    <w:rsid w:val="00FF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63B27"/>
  <w15:docId w15:val="{4294AF41-9153-4A66-BF11-3D890120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F6B76"/>
    <w:pPr>
      <w:spacing w:after="160" w:line="259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2F6B76"/>
    <w:pPr>
      <w:keepNext/>
      <w:keepLines/>
      <w:pageBreakBefore/>
      <w:spacing w:before="240" w:after="360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F6B76"/>
    <w:pPr>
      <w:keepNext/>
      <w:keepLines/>
      <w:numPr>
        <w:numId w:val="25"/>
      </w:numPr>
      <w:spacing w:before="40" w:after="240"/>
      <w:outlineLvl w:val="1"/>
    </w:pPr>
    <w:rPr>
      <w:rFonts w:asciiTheme="majorHAnsi" w:eastAsiaTheme="majorEastAsia" w:hAnsiTheme="majorHAnsi" w:cstheme="majorBidi"/>
      <w:b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F6B76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21B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21BE6"/>
  </w:style>
  <w:style w:type="paragraph" w:styleId="llb">
    <w:name w:val="footer"/>
    <w:basedOn w:val="Norml"/>
    <w:link w:val="llbChar"/>
    <w:uiPriority w:val="99"/>
    <w:unhideWhenUsed/>
    <w:rsid w:val="00E21B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21BE6"/>
  </w:style>
  <w:style w:type="paragraph" w:styleId="Buborkszveg">
    <w:name w:val="Balloon Text"/>
    <w:basedOn w:val="Norml"/>
    <w:link w:val="BuborkszvegChar"/>
    <w:uiPriority w:val="99"/>
    <w:semiHidden/>
    <w:unhideWhenUsed/>
    <w:rsid w:val="00E21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21BE6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rsid w:val="004E0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3E650C"/>
    <w:pPr>
      <w:ind w:left="720"/>
      <w:contextualSpacing/>
    </w:pPr>
  </w:style>
  <w:style w:type="paragraph" w:customStyle="1" w:styleId="szakkpestsnevek">
    <w:name w:val="szakképesítésnevek"/>
    <w:basedOn w:val="Norml"/>
    <w:link w:val="szakkpestsnevekChar"/>
    <w:qFormat/>
    <w:rsid w:val="002F6B76"/>
    <w:pPr>
      <w:pageBreakBefore/>
      <w:spacing w:line="240" w:lineRule="auto"/>
      <w:jc w:val="center"/>
    </w:pPr>
    <w:rPr>
      <w:rFonts w:cstheme="minorHAnsi"/>
      <w:smallCaps/>
      <w:sz w:val="40"/>
      <w:szCs w:val="20"/>
    </w:rPr>
  </w:style>
  <w:style w:type="character" w:customStyle="1" w:styleId="szakkpestsnevekChar">
    <w:name w:val="szakképesítésnevek Char"/>
    <w:basedOn w:val="Bekezdsalapbettpusa"/>
    <w:link w:val="szakkpestsnevek"/>
    <w:rsid w:val="002F6B76"/>
    <w:rPr>
      <w:rFonts w:cstheme="minorHAnsi"/>
      <w:smallCaps/>
      <w:sz w:val="40"/>
      <w:szCs w:val="20"/>
    </w:rPr>
  </w:style>
  <w:style w:type="character" w:customStyle="1" w:styleId="Cmsor1Char">
    <w:name w:val="Címsor 1 Char"/>
    <w:basedOn w:val="Bekezdsalapbettpusa"/>
    <w:link w:val="Cmsor1"/>
    <w:uiPriority w:val="9"/>
    <w:rsid w:val="002F6B76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2F6B76"/>
    <w:rPr>
      <w:rFonts w:asciiTheme="majorHAnsi" w:eastAsiaTheme="majorEastAsia" w:hAnsiTheme="majorHAnsi" w:cstheme="majorBidi"/>
      <w:b/>
      <w:sz w:val="3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2F6B76"/>
    <w:rPr>
      <w:rFonts w:asciiTheme="majorHAnsi" w:eastAsiaTheme="majorEastAsia" w:hAnsiTheme="majorHAnsi" w:cstheme="majorBidi"/>
      <w:b/>
      <w:sz w:val="28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2F6B7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03A59"/>
    <w:pPr>
      <w:pageBreakBefore w:val="0"/>
      <w:spacing w:after="0"/>
      <w:outlineLvl w:val="9"/>
    </w:pPr>
    <w:rPr>
      <w:b w:val="0"/>
      <w:color w:val="365F91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03A5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03A59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B03A59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B03A59"/>
    <w:rPr>
      <w:color w:val="0000FF" w:themeColor="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F1D83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F1D83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F1D83"/>
    <w:rPr>
      <w:vertAlign w:val="superscript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C14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kumentumok\Egy&#233;ni%20Office-sablonok\2018-2019%20JEDLIK%20Fejl&#233;ces%20pap&#237;r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Első adatelem és dátum" Version="1987"/>
</file>

<file path=customXml/itemProps1.xml><?xml version="1.0" encoding="utf-8"?>
<ds:datastoreItem xmlns:ds="http://schemas.openxmlformats.org/officeDocument/2006/customXml" ds:itemID="{6326B05B-1F44-4C94-A372-5FD22C98A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2018-2019 JEDLIK Fejléces papír</Template>
  <TotalTime>73</TotalTime>
  <Pages>2</Pages>
  <Words>125</Words>
  <Characters>866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Kottra Richárd</dc:creator>
  <cp:lastModifiedBy>Milán Gábriel</cp:lastModifiedBy>
  <cp:revision>13</cp:revision>
  <cp:lastPrinted>2026-04-20T21:14:00Z</cp:lastPrinted>
  <dcterms:created xsi:type="dcterms:W3CDTF">2023-09-15T12:02:00Z</dcterms:created>
  <dcterms:modified xsi:type="dcterms:W3CDTF">2026-04-20T21:15:00Z</dcterms:modified>
</cp:coreProperties>
</file>